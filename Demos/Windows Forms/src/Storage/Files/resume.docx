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C4BF3" w14:textId="77777777" w:rsidR="00F47D02" w:rsidRDefault="00F47D0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7C50E039" wp14:editId="192B6101">
                <wp:simplePos x="0" y="0"/>
                <wp:positionH relativeFrom="page">
                  <wp:posOffset>111760</wp:posOffset>
                </wp:positionH>
                <wp:positionV relativeFrom="paragraph">
                  <wp:posOffset>-155575</wp:posOffset>
                </wp:positionV>
                <wp:extent cx="2585720" cy="6512560"/>
                <wp:effectExtent l="0" t="0" r="21590" b="2159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651256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43206" id="Group 2" o:spid="_x0000_s1026" alt="&quot;&quot;" style="position:absolute;margin-left:8.8pt;margin-top:-12.25pt;width:203.6pt;height:512.8pt;z-index:-251657216;mso-width-percent:333;mso-position-horizontal-relative:page;mso-width-percent:333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" path="m,2757r1505,l1505,,,,,2757xe" fillcolor="#5967af [1951]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" path="m,11388r4076,l4076,,,,,11388xe" fillcolor="#5967af [1951]" strokecolor="#5967af [1951]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350"/>
        <w:gridCol w:w="630"/>
        <w:gridCol w:w="180"/>
        <w:gridCol w:w="5110"/>
        <w:gridCol w:w="20"/>
      </w:tblGrid>
      <w:tr w:rsidR="0085363C" w:rsidRPr="0085363C" w14:paraId="0AC243FF" w14:textId="77777777" w:rsidTr="0002604C">
        <w:trPr>
          <w:trHeight w:val="1143"/>
          <w:jc w:val="center"/>
        </w:trPr>
        <w:tc>
          <w:tcPr>
            <w:tcW w:w="1800" w:type="dxa"/>
          </w:tcPr>
          <w:p w14:paraId="6CAA52DC" w14:textId="5C4644ED" w:rsidR="0085363C" w:rsidRPr="0085363C" w:rsidRDefault="0085363C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9000" w:type="dxa"/>
            <w:gridSpan w:val="7"/>
          </w:tcPr>
          <w:p w14:paraId="5D39BADB" w14:textId="4E2A7750" w:rsidR="0085363C" w:rsidRPr="008954EF" w:rsidRDefault="00427E08" w:rsidP="008954EF">
            <w:pPr>
              <w:pStyle w:val="Title"/>
            </w:pPr>
            <w:r w:rsidRPr="00427E08">
              <w:rPr>
                <w:color w:val="5967AF" w:themeColor="text2" w:themeTint="99"/>
              </w:rPr>
              <w:t>Laura</w:t>
            </w:r>
            <w:r>
              <w:rPr>
                <w:color w:val="5967AF" w:themeColor="text2" w:themeTint="99"/>
              </w:rPr>
              <w:t xml:space="preserve"> Robinson</w:t>
            </w:r>
            <w:r w:rsidR="0085363C" w:rsidRPr="008954EF">
              <w:br/>
            </w:r>
            <w:r w:rsidRPr="00427E08">
              <w:rPr>
                <w:color w:val="5967AF" w:themeColor="text2" w:themeTint="99"/>
              </w:rPr>
              <w:t>Sales Coordinator</w:t>
            </w:r>
          </w:p>
        </w:tc>
      </w:tr>
      <w:tr w:rsidR="0085363C" w:rsidRPr="0085363C" w14:paraId="513DB06F" w14:textId="77777777" w:rsidTr="009B0F61">
        <w:trPr>
          <w:trHeight w:val="765"/>
          <w:jc w:val="center"/>
        </w:trPr>
        <w:tc>
          <w:tcPr>
            <w:tcW w:w="1800" w:type="dxa"/>
          </w:tcPr>
          <w:p w14:paraId="59B73858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64F97656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3DC491F4" w14:textId="77777777" w:rsidTr="0002604C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46A68171" w14:textId="30362397" w:rsidR="00F079F2" w:rsidRPr="00F079F2" w:rsidRDefault="00EC49B7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ABOUT ME</w:t>
            </w:r>
            <w:r w:rsidR="00F079F2" w:rsidRPr="00F079F2">
              <w:t xml:space="preserve"> </w:t>
            </w:r>
          </w:p>
          <w:p w14:paraId="3A8C34B6" w14:textId="12BAE5AE" w:rsidR="00FF6575" w:rsidRPr="007F6261" w:rsidRDefault="00EC49B7" w:rsidP="007F6261">
            <w:pPr>
              <w:pStyle w:val="Heading2Alt"/>
              <w:ind w:left="0" w:firstLine="0"/>
              <w:rPr>
                <w:sz w:val="18"/>
                <w:szCs w:val="22"/>
              </w:rPr>
            </w:pPr>
            <w:r w:rsidRPr="007F6261">
              <w:rPr>
                <w:sz w:val="18"/>
                <w:szCs w:val="22"/>
              </w:rPr>
              <w:t xml:space="preserve">A goal-oriented and experienced sales coordinator </w:t>
            </w:r>
            <w:r w:rsidR="005D54C8" w:rsidRPr="007F6261">
              <w:rPr>
                <w:sz w:val="18"/>
                <w:szCs w:val="22"/>
              </w:rPr>
              <w:t xml:space="preserve">who </w:t>
            </w:r>
            <w:r w:rsidR="00FF6575" w:rsidRPr="007F6261">
              <w:rPr>
                <w:sz w:val="18"/>
                <w:szCs w:val="22"/>
              </w:rPr>
              <w:t>excels at developing and implementing new sales strategies, conducting sales reports, and preparing sales contracts.</w:t>
            </w:r>
          </w:p>
          <w:p w14:paraId="3028CA19" w14:textId="77777777" w:rsidR="00FF6575" w:rsidRDefault="00FF6575" w:rsidP="00F079F2">
            <w:pPr>
              <w:pStyle w:val="Whitetext"/>
              <w:rPr>
                <w:rFonts w:ascii="Times" w:hAnsi="Times"/>
              </w:rPr>
            </w:pPr>
          </w:p>
          <w:p w14:paraId="0577F4E2" w14:textId="77777777" w:rsidR="00FF6575" w:rsidRDefault="00FF6575" w:rsidP="00F079F2">
            <w:pPr>
              <w:pStyle w:val="Whitetext"/>
              <w:rPr>
                <w:rFonts w:ascii="Times" w:hAnsi="Times"/>
              </w:rPr>
            </w:pPr>
          </w:p>
          <w:p w14:paraId="496AD182" w14:textId="77777777" w:rsidR="00FF6575" w:rsidRDefault="00FF6575" w:rsidP="00F079F2">
            <w:pPr>
              <w:pStyle w:val="Whitetext"/>
              <w:rPr>
                <w:rFonts w:ascii="Times" w:hAnsi="Times"/>
              </w:rPr>
            </w:pPr>
          </w:p>
          <w:p w14:paraId="338E8CBA" w14:textId="77777777" w:rsidR="00FF6575" w:rsidRDefault="00FF6575" w:rsidP="00F079F2">
            <w:pPr>
              <w:pStyle w:val="Whitetext"/>
              <w:rPr>
                <w:rFonts w:ascii="Times" w:hAnsi="Times"/>
              </w:rPr>
            </w:pPr>
          </w:p>
          <w:p w14:paraId="2F35BF5F" w14:textId="77777777" w:rsidR="00FF6575" w:rsidRDefault="00FF6575" w:rsidP="00F079F2">
            <w:pPr>
              <w:pStyle w:val="Whitetext"/>
              <w:rPr>
                <w:rFonts w:ascii="Times" w:hAnsi="Times"/>
              </w:rPr>
            </w:pPr>
          </w:p>
          <w:p w14:paraId="7CC0B433" w14:textId="7EB98BD1" w:rsidR="00F079F2" w:rsidRPr="009035EC" w:rsidRDefault="00FF6575" w:rsidP="00F079F2">
            <w:pPr>
              <w:pStyle w:val="Whitetext"/>
            </w:pPr>
            <w:r>
              <w:rPr>
                <w:rFonts w:ascii="Times" w:hAnsi="Times"/>
              </w:rPr>
              <w:t xml:space="preserve"> </w:t>
            </w:r>
          </w:p>
          <w:p w14:paraId="07CDF4CD" w14:textId="684587B4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BA3AB71" wp14:editId="60F4FB72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9035EC" w:rsidRPr="004F71D8">
              <w:rPr>
                <w:sz w:val="18"/>
                <w:szCs w:val="22"/>
              </w:rPr>
              <w:t>4726 11th Ave. N.E.</w:t>
            </w:r>
            <w:r w:rsidRPr="004F71D8">
              <w:rPr>
                <w:sz w:val="18"/>
                <w:szCs w:val="22"/>
              </w:rPr>
              <w:br/>
            </w:r>
            <w:r w:rsidR="009035EC" w:rsidRPr="004F71D8">
              <w:rPr>
                <w:sz w:val="18"/>
                <w:szCs w:val="22"/>
              </w:rPr>
              <w:t>Seattle, WA 98105</w:t>
            </w:r>
            <w:r w:rsidRPr="004F71D8">
              <w:rPr>
                <w:sz w:val="18"/>
                <w:szCs w:val="22"/>
              </w:rPr>
              <w:br/>
            </w:r>
            <w:r w:rsidR="009035EC" w:rsidRPr="004F71D8">
              <w:rPr>
                <w:sz w:val="18"/>
                <w:szCs w:val="22"/>
              </w:rPr>
              <w:t>USA</w:t>
            </w:r>
          </w:p>
          <w:p w14:paraId="033522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8694FA7" w14:textId="6D199B88" w:rsidR="00F079F2" w:rsidRPr="004F71D8" w:rsidRDefault="00F079F2" w:rsidP="00F079F2">
            <w:pPr>
              <w:pStyle w:val="Heading2Alt"/>
              <w:rPr>
                <w:sz w:val="14"/>
                <w:szCs w:val="22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315F25BF" wp14:editId="2A37E85B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9035EC" w:rsidRPr="004F71D8">
              <w:rPr>
                <w:sz w:val="18"/>
                <w:szCs w:val="22"/>
              </w:rPr>
              <w:t>(206) 555-1189</w:t>
            </w:r>
          </w:p>
          <w:p w14:paraId="6B21933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2194B6C" w14:textId="360A15AB" w:rsidR="00F079F2" w:rsidRPr="004F71D8" w:rsidRDefault="00F079F2" w:rsidP="00F079F2">
            <w:pPr>
              <w:pStyle w:val="Heading2Alt"/>
              <w:rPr>
                <w:sz w:val="12"/>
                <w:szCs w:val="22"/>
              </w:rPr>
            </w:pPr>
            <w:r w:rsidRPr="00F079F2">
              <w:rPr>
                <w:noProof/>
              </w:rPr>
              <w:drawing>
                <wp:inline distT="0" distB="0" distL="0" distR="0" wp14:anchorId="3DD9A7FA" wp14:editId="620DEF25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4F71D8" w:rsidRPr="004F71D8">
              <w:rPr>
                <w:sz w:val="18"/>
                <w:szCs w:val="22"/>
              </w:rPr>
              <w:t>laura.robinson@mail.com</w:t>
            </w:r>
          </w:p>
          <w:p w14:paraId="1F6F28C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67B48A3" w14:textId="40121A68" w:rsidR="00F079F2" w:rsidRPr="00F079F2" w:rsidRDefault="00F079F2" w:rsidP="00F079F2">
            <w:pPr>
              <w:pStyle w:val="Heading2Alt"/>
            </w:pPr>
          </w:p>
        </w:tc>
        <w:tc>
          <w:tcPr>
            <w:tcW w:w="360" w:type="dxa"/>
          </w:tcPr>
          <w:p w14:paraId="429E5B7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 w:val="restart"/>
            <w:vAlign w:val="center"/>
          </w:tcPr>
          <w:p w14:paraId="5028FF83" w14:textId="77777777" w:rsidR="00F079F2" w:rsidRPr="00F079F2" w:rsidRDefault="00F079F2" w:rsidP="00F079F2">
            <w:pPr>
              <w:pStyle w:val="Heading1"/>
            </w:pPr>
            <w:r w:rsidRPr="007F6261">
              <w:rPr>
                <w:color w:val="5967AF" w:themeColor="text2" w:themeTint="99"/>
              </w:rPr>
              <w:t>EXPERIENCE</w:t>
            </w:r>
          </w:p>
        </w:tc>
        <w:tc>
          <w:tcPr>
            <w:tcW w:w="5110" w:type="dxa"/>
            <w:tcBorders>
              <w:bottom w:val="single" w:sz="18" w:space="0" w:color="5967AF" w:themeColor="text2" w:themeTint="99"/>
            </w:tcBorders>
          </w:tcPr>
          <w:p w14:paraId="4FDF1F6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88A22FE" w14:textId="77777777" w:rsidTr="0002604C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392007D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1CD8D66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/>
          </w:tcPr>
          <w:p w14:paraId="45A5584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8" w:space="0" w:color="5967AF" w:themeColor="text2" w:themeTint="99"/>
            </w:tcBorders>
          </w:tcPr>
          <w:p w14:paraId="73394E9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99F623A" w14:textId="77777777" w:rsidTr="0002604C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666D6694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E0522C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6149637" w14:textId="5FB380AB" w:rsidR="00F079F2" w:rsidRPr="00F079F2" w:rsidRDefault="00BE175E" w:rsidP="00F079F2">
            <w:pPr>
              <w:pStyle w:val="JobDates"/>
              <w:rPr>
                <w:rFonts w:eastAsia="MS Mincho"/>
              </w:rPr>
            </w:pPr>
            <w:r>
              <w:t xml:space="preserve">April 2021 </w:t>
            </w:r>
            <w:r w:rsidR="00392616" w:rsidRPr="00F079F2">
              <w:t xml:space="preserve">– </w:t>
            </w:r>
            <w:sdt>
              <w:sdtPr>
                <w:id w:val="652037311"/>
                <w:placeholder>
                  <w:docPart w:val="C01654E8A57F43E08022EE40E25CEEAE"/>
                </w:placeholder>
                <w15:appearance w15:val="hidden"/>
              </w:sdtPr>
              <w:sdtEndPr/>
              <w:sdtContent>
                <w:r w:rsidR="00106D3C">
                  <w:t>P</w:t>
                </w:r>
                <w:r>
                  <w:t>resent</w:t>
                </w:r>
              </w:sdtContent>
            </w:sdt>
          </w:p>
          <w:p w14:paraId="0ED3BF55" w14:textId="3E8967F1" w:rsidR="00F079F2" w:rsidRPr="00F079F2" w:rsidRDefault="00292BB0" w:rsidP="00F079F2">
            <w:pPr>
              <w:pStyle w:val="JobDetails"/>
            </w:pPr>
            <w:r w:rsidRPr="00292BB0">
              <w:t>Sales Coordinator</w:t>
            </w:r>
            <w:r w:rsidR="00F079F2" w:rsidRPr="00F079F2">
              <w:rPr>
                <w:color w:val="D14140"/>
              </w:rPr>
              <w:t xml:space="preserve"> </w:t>
            </w:r>
            <w:r w:rsidR="00F079F2" w:rsidRPr="00FB6B85">
              <w:rPr>
                <w:color w:val="5967AF" w:themeColor="text2" w:themeTint="99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="002766EF" w:rsidRPr="002766EF">
              <w:t>Northwind Traders</w:t>
            </w:r>
            <w:r w:rsidR="002766EF" w:rsidRPr="00F079F2">
              <w:rPr>
                <w:color w:val="C42B31"/>
              </w:rPr>
              <w:t xml:space="preserve"> </w:t>
            </w:r>
            <w:r w:rsidR="00F079F2" w:rsidRPr="00FB6B85">
              <w:rPr>
                <w:color w:val="5967AF" w:themeColor="text2" w:themeTint="99"/>
              </w:rPr>
              <w:t>•</w:t>
            </w:r>
            <w:r w:rsidR="00A3693D">
              <w:t xml:space="preserve"> USA</w:t>
            </w:r>
          </w:p>
          <w:p w14:paraId="6C5FE363" w14:textId="56C3D29E" w:rsidR="00F079F2" w:rsidRPr="00F079F2" w:rsidRDefault="00BE175E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MS Mincho" w:hAnsi="Georgia" w:cs="Georgia"/>
                <w:sz w:val="18"/>
                <w:szCs w:val="26"/>
              </w:rPr>
              <w:t>February 2019</w:t>
            </w:r>
            <w:r w:rsidR="00392616" w:rsidRPr="00392616">
              <w:rPr>
                <w:rFonts w:ascii="Georgia" w:eastAsia="MS Mincho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834419538"/>
                <w:placeholder>
                  <w:docPart w:val="E125B13DBE6244CC84BF325BCD068ECD"/>
                </w:placeholder>
                <w15:appearance w15:val="hidden"/>
              </w:sdtPr>
              <w:sdtEndPr/>
              <w:sdtContent>
                <w:r>
                  <w:rPr>
                    <w:rFonts w:ascii="Georgia" w:eastAsia="MS Mincho" w:hAnsi="Georgia" w:cs="Georgia"/>
                    <w:sz w:val="18"/>
                    <w:szCs w:val="26"/>
                  </w:rPr>
                  <w:t>March 2021</w:t>
                </w:r>
              </w:sdtContent>
            </w:sdt>
          </w:p>
          <w:p w14:paraId="35A3400E" w14:textId="38403142" w:rsidR="00F079F2" w:rsidRPr="00F079F2" w:rsidRDefault="00292BB0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292BB0">
              <w:rPr>
                <w:rFonts w:ascii="Georgia" w:eastAsia="Times New Roman" w:hAnsi="Georgia" w:cs="Georgia"/>
                <w:szCs w:val="22"/>
              </w:rPr>
              <w:t>Sales Representative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</w:t>
            </w:r>
            <w:r w:rsidR="00F079F2" w:rsidRPr="00FB6B85">
              <w:rPr>
                <w:rFonts w:ascii="Georgia" w:eastAsia="Times New Roman" w:hAnsi="Georgia" w:cs="Georgia"/>
                <w:color w:val="5967AF" w:themeColor="text2" w:themeTint="99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A3693D" w:rsidRPr="002766EF">
              <w:rPr>
                <w:rFonts w:ascii="Georgia" w:eastAsia="Times New Roman" w:hAnsi="Georgia" w:cs="Georgia"/>
                <w:szCs w:val="22"/>
              </w:rPr>
              <w:t>Northwind Traders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B6B85">
              <w:rPr>
                <w:rFonts w:ascii="Georgia" w:eastAsia="Times New Roman" w:hAnsi="Georgia" w:cs="Georgia"/>
                <w:color w:val="5967AF" w:themeColor="text2" w:themeTint="99"/>
                <w:szCs w:val="22"/>
              </w:rPr>
              <w:t>•</w:t>
            </w:r>
            <w:r w:rsidR="00A3693D">
              <w:rPr>
                <w:rFonts w:ascii="Georgia" w:eastAsia="Times New Roman" w:hAnsi="Georgia" w:cs="Georgia"/>
                <w:szCs w:val="22"/>
              </w:rPr>
              <w:t xml:space="preserve"> USA</w:t>
            </w:r>
          </w:p>
          <w:p w14:paraId="75F1F663" w14:textId="46BDEA75" w:rsidR="00310037" w:rsidRPr="00F079F2" w:rsidRDefault="00007B59" w:rsidP="00310037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MS Mincho" w:hAnsi="Georgia" w:cs="Georgia"/>
                <w:sz w:val="18"/>
                <w:szCs w:val="26"/>
              </w:rPr>
              <w:t xml:space="preserve">June 2016 </w:t>
            </w:r>
            <w:r w:rsidR="00310037" w:rsidRPr="00392616">
              <w:rPr>
                <w:rFonts w:ascii="Georgia" w:eastAsia="MS Mincho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1699354268"/>
                <w:placeholder>
                  <w:docPart w:val="D876EB52C81243DE848A1E2C0065E4C3"/>
                </w:placeholder>
                <w15:appearance w15:val="hidden"/>
              </w:sdtPr>
              <w:sdtEndPr/>
              <w:sdtContent>
                <w:r>
                  <w:rPr>
                    <w:rFonts w:ascii="Georgia" w:eastAsia="MS Mincho" w:hAnsi="Georgia" w:cs="Georgia"/>
                    <w:sz w:val="18"/>
                    <w:szCs w:val="26"/>
                  </w:rPr>
                  <w:t>January 2019</w:t>
                </w:r>
              </w:sdtContent>
            </w:sdt>
          </w:p>
          <w:p w14:paraId="53ED81F4" w14:textId="30A17E6C" w:rsidR="00F079F2" w:rsidRPr="00310037" w:rsidRDefault="00292BB0" w:rsidP="0059678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292BB0">
              <w:rPr>
                <w:rFonts w:ascii="Georgia" w:eastAsia="Times New Roman" w:hAnsi="Georgia" w:cs="Georgia"/>
                <w:szCs w:val="22"/>
              </w:rPr>
              <w:t>Sales Representative</w:t>
            </w:r>
            <w:r w:rsidR="00310037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</w:t>
            </w:r>
            <w:r w:rsidR="00310037" w:rsidRPr="00FB6B85">
              <w:rPr>
                <w:rFonts w:ascii="Georgia" w:eastAsia="Times New Roman" w:hAnsi="Georgia" w:cs="Georgia"/>
                <w:color w:val="5967AF" w:themeColor="text2" w:themeTint="99"/>
                <w:szCs w:val="22"/>
              </w:rPr>
              <w:t>•</w:t>
            </w:r>
            <w:r w:rsidR="00310037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ED12BE" w:rsidRPr="00ED12BE">
              <w:rPr>
                <w:rFonts w:ascii="Georgia" w:eastAsia="Times New Roman" w:hAnsi="Georgia" w:cs="Georgia"/>
                <w:szCs w:val="22"/>
              </w:rPr>
              <w:t xml:space="preserve">Northwest </w:t>
            </w:r>
            <w:r w:rsidR="00077E89" w:rsidRPr="00077E89">
              <w:rPr>
                <w:rFonts w:ascii="Georgia" w:eastAsia="Times New Roman" w:hAnsi="Georgia" w:cs="Georgia"/>
                <w:szCs w:val="22"/>
              </w:rPr>
              <w:t xml:space="preserve">Trading Enterprises </w:t>
            </w:r>
            <w:r w:rsidR="00310037" w:rsidRPr="00FB6B85">
              <w:rPr>
                <w:rFonts w:ascii="Georgia" w:eastAsia="Times New Roman" w:hAnsi="Georgia" w:cs="Georgia"/>
                <w:color w:val="5967AF" w:themeColor="text2" w:themeTint="99"/>
                <w:szCs w:val="22"/>
              </w:rPr>
              <w:t>•</w:t>
            </w:r>
            <w:r w:rsidR="002766EF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A3693D">
              <w:rPr>
                <w:rFonts w:ascii="Georgia" w:eastAsia="Times New Roman" w:hAnsi="Georgia" w:cs="Georgia"/>
                <w:szCs w:val="22"/>
              </w:rPr>
              <w:t>USA</w:t>
            </w:r>
          </w:p>
        </w:tc>
      </w:tr>
      <w:tr w:rsidR="00F079F2" w:rsidRPr="00F079F2" w14:paraId="544C7DD9" w14:textId="77777777" w:rsidTr="007F6261">
        <w:trPr>
          <w:gridAfter w:val="1"/>
          <w:wAfter w:w="20" w:type="dxa"/>
          <w:trHeight w:val="61"/>
          <w:jc w:val="center"/>
        </w:trPr>
        <w:tc>
          <w:tcPr>
            <w:tcW w:w="3150" w:type="dxa"/>
            <w:gridSpan w:val="2"/>
            <w:vMerge/>
          </w:tcPr>
          <w:p w14:paraId="52883D2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4FA0266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DEE916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6626975" w14:textId="77777777" w:rsidTr="0002604C">
        <w:trPr>
          <w:gridAfter w:val="1"/>
          <w:wAfter w:w="20" w:type="dxa"/>
          <w:trHeight w:val="61"/>
          <w:jc w:val="center"/>
        </w:trPr>
        <w:tc>
          <w:tcPr>
            <w:tcW w:w="3150" w:type="dxa"/>
            <w:gridSpan w:val="2"/>
            <w:vMerge/>
          </w:tcPr>
          <w:p w14:paraId="1584C37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14BEA6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gridSpan w:val="2"/>
            <w:vMerge w:val="restart"/>
            <w:vAlign w:val="center"/>
          </w:tcPr>
          <w:p w14:paraId="786C250A" w14:textId="77777777" w:rsidR="00F079F2" w:rsidRPr="00F079F2" w:rsidRDefault="00F079F2" w:rsidP="00F079F2">
            <w:pPr>
              <w:pStyle w:val="Heading1"/>
            </w:pPr>
            <w:r w:rsidRPr="007F6261">
              <w:rPr>
                <w:color w:val="5967AF" w:themeColor="text2" w:themeTint="99"/>
              </w:rPr>
              <w:t>EDUCATION</w:t>
            </w:r>
          </w:p>
        </w:tc>
        <w:tc>
          <w:tcPr>
            <w:tcW w:w="5290" w:type="dxa"/>
            <w:gridSpan w:val="2"/>
            <w:tcBorders>
              <w:bottom w:val="single" w:sz="18" w:space="0" w:color="5967AF" w:themeColor="text2" w:themeTint="99"/>
            </w:tcBorders>
          </w:tcPr>
          <w:p w14:paraId="67D5F69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FD13909" w14:textId="77777777" w:rsidTr="0002604C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58747C7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07D83F6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gridSpan w:val="2"/>
            <w:vMerge/>
          </w:tcPr>
          <w:p w14:paraId="0E04CED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2"/>
            <w:tcBorders>
              <w:top w:val="single" w:sz="18" w:space="0" w:color="5967AF" w:themeColor="text2" w:themeTint="99"/>
            </w:tcBorders>
          </w:tcPr>
          <w:p w14:paraId="697F32E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111EC0A" w14:textId="77777777" w:rsidTr="0002604C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2885FC0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722E97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63E454F" w14:textId="77777777" w:rsidR="005769C2" w:rsidRPr="005769C2" w:rsidRDefault="0002604C" w:rsidP="0002604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bCs/>
                <w:szCs w:val="22"/>
              </w:rPr>
            </w:pPr>
            <w:r w:rsidRPr="005769C2">
              <w:rPr>
                <w:rFonts w:ascii="Georgia" w:eastAsia="Times New Roman" w:hAnsi="Georgia" w:cs="Georgia"/>
                <w:b/>
                <w:bCs/>
                <w:szCs w:val="22"/>
              </w:rPr>
              <w:t>Northwest University</w:t>
            </w:r>
          </w:p>
          <w:p w14:paraId="2AA9D9B6" w14:textId="14C3CA8D" w:rsidR="00F079F2" w:rsidRPr="00F079F2" w:rsidRDefault="0002604C" w:rsidP="0002604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Bachelor’s Degree in Business</w:t>
            </w:r>
          </w:p>
        </w:tc>
      </w:tr>
      <w:tr w:rsidR="00F079F2" w:rsidRPr="00F079F2" w14:paraId="05E7C0D0" w14:textId="77777777" w:rsidTr="0002604C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37991C1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07D6894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C5C244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D723B9B" w14:textId="77777777" w:rsidTr="00883E6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26DC8DF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63EB1C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350" w:type="dxa"/>
            <w:vMerge w:val="restart"/>
            <w:vAlign w:val="center"/>
          </w:tcPr>
          <w:p w14:paraId="5E377EA7" w14:textId="2A9CDEBD" w:rsidR="00F079F2" w:rsidRPr="00F079F2" w:rsidRDefault="00682EC2" w:rsidP="00F079F2">
            <w:pPr>
              <w:pStyle w:val="Heading1"/>
            </w:pPr>
            <w:r w:rsidRPr="007F6261">
              <w:rPr>
                <w:color w:val="5967AF" w:themeColor="text2" w:themeTint="99"/>
              </w:rPr>
              <w:t>SKILLS</w:t>
            </w:r>
          </w:p>
        </w:tc>
        <w:tc>
          <w:tcPr>
            <w:tcW w:w="5920" w:type="dxa"/>
            <w:gridSpan w:val="3"/>
            <w:tcBorders>
              <w:bottom w:val="single" w:sz="18" w:space="0" w:color="5967AF" w:themeColor="text2" w:themeTint="99"/>
            </w:tcBorders>
          </w:tcPr>
          <w:p w14:paraId="1202B8A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5136440" w14:textId="77777777" w:rsidTr="00883E6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72655C7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599DD3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350" w:type="dxa"/>
            <w:vMerge/>
          </w:tcPr>
          <w:p w14:paraId="6AC8244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920" w:type="dxa"/>
            <w:gridSpan w:val="3"/>
            <w:tcBorders>
              <w:top w:val="single" w:sz="18" w:space="0" w:color="5967AF" w:themeColor="text2" w:themeTint="99"/>
            </w:tcBorders>
          </w:tcPr>
          <w:p w14:paraId="1B24927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0EC4EB1" w14:textId="77777777" w:rsidTr="0002604C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33F9CB9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104E9C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57B1B7A" w14:textId="771C78DA" w:rsidR="00F079F2" w:rsidRDefault="00510124" w:rsidP="006B637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88" w:lineRule="auto"/>
              <w:ind w:left="245" w:hanging="245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Proficient in Microsoft Office apps (Microsoft Word, Microsoft Excel, Microsoft PowerPoint, and Microsoft Outlook)</w:t>
            </w:r>
          </w:p>
          <w:p w14:paraId="08228D74" w14:textId="77777777" w:rsidR="001F3706" w:rsidRDefault="00DC4067" w:rsidP="006B637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88" w:lineRule="auto"/>
              <w:ind w:left="245" w:hanging="245"/>
              <w:rPr>
                <w:rFonts w:ascii="Georgia" w:eastAsia="Times New Roman" w:hAnsi="Georgia" w:cs="Georgia"/>
                <w:szCs w:val="22"/>
              </w:rPr>
            </w:pPr>
            <w:r w:rsidRPr="00DC4067">
              <w:rPr>
                <w:rFonts w:ascii="Georgia" w:eastAsia="Times New Roman" w:hAnsi="Georgia" w:cs="Georgia"/>
                <w:szCs w:val="22"/>
              </w:rPr>
              <w:t>Excellent communication and interpersonal skills</w:t>
            </w:r>
          </w:p>
          <w:p w14:paraId="7F948B31" w14:textId="30995E34" w:rsidR="00DC4067" w:rsidRDefault="001F3706" w:rsidP="006B637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88" w:lineRule="auto"/>
              <w:ind w:left="245" w:hanging="245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G</w:t>
            </w:r>
            <w:r w:rsidR="00DC4067" w:rsidRPr="00DC4067">
              <w:rPr>
                <w:rFonts w:ascii="Georgia" w:eastAsia="Times New Roman" w:hAnsi="Georgia" w:cs="Georgia"/>
                <w:szCs w:val="22"/>
              </w:rPr>
              <w:t>ood organizational skills</w:t>
            </w:r>
          </w:p>
          <w:p w14:paraId="5217A1BF" w14:textId="30D56D02" w:rsidR="00DC4067" w:rsidRPr="00DC4067" w:rsidRDefault="00DC4067" w:rsidP="006B637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88" w:lineRule="auto"/>
              <w:ind w:left="245" w:hanging="245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Excellent</w:t>
            </w:r>
            <w:r w:rsidRPr="00DC4067">
              <w:rPr>
                <w:rFonts w:ascii="Georgia" w:eastAsia="Times New Roman" w:hAnsi="Georgia" w:cs="Georgia"/>
                <w:szCs w:val="22"/>
              </w:rPr>
              <w:t xml:space="preserve"> attention to detail with good analytical skills</w:t>
            </w:r>
          </w:p>
          <w:p w14:paraId="0489436D" w14:textId="138BDF84" w:rsidR="00510124" w:rsidRPr="00510124" w:rsidRDefault="00510124" w:rsidP="006B637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88" w:lineRule="auto"/>
              <w:ind w:left="245" w:hanging="245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Bilingual (English/French) competency</w:t>
            </w:r>
          </w:p>
        </w:tc>
      </w:tr>
      <w:tr w:rsidR="00F079F2" w:rsidRPr="00F079F2" w14:paraId="6E13359A" w14:textId="77777777" w:rsidTr="0002604C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493A89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4FB70C2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C5A44E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A5621D2" w14:textId="77777777" w:rsidTr="0002604C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71FC384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408B66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 w:val="restart"/>
            <w:vAlign w:val="center"/>
          </w:tcPr>
          <w:p w14:paraId="0D4AF5A0" w14:textId="6AF8AA5F" w:rsidR="00F079F2" w:rsidRPr="00F079F2" w:rsidRDefault="00F079F2" w:rsidP="00F079F2">
            <w:pPr>
              <w:pStyle w:val="Heading1"/>
            </w:pPr>
          </w:p>
        </w:tc>
        <w:tc>
          <w:tcPr>
            <w:tcW w:w="5110" w:type="dxa"/>
          </w:tcPr>
          <w:p w14:paraId="0FBDAB0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0A07E13" w14:textId="77777777" w:rsidTr="0002604C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55C7B0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7E8EAF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/>
          </w:tcPr>
          <w:p w14:paraId="1D8A4E9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</w:tcPr>
          <w:p w14:paraId="5DF58FF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02604C" w:rsidRPr="00F079F2" w14:paraId="110B12B5" w14:textId="77777777" w:rsidTr="0002604C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1811711A" w14:textId="77777777" w:rsidR="0002604C" w:rsidRPr="00F079F2" w:rsidRDefault="0002604C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02CAFE2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7D646F34" w14:textId="276C7176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02604C" w:rsidRPr="00F079F2" w14:paraId="2655B826" w14:textId="77777777" w:rsidTr="0002604C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70D9641F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5EE2E635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1A65D4A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02604C" w:rsidRPr="00F079F2" w14:paraId="1377443E" w14:textId="77777777" w:rsidTr="0002604C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1866298" w14:textId="77777777" w:rsidR="0002604C" w:rsidRPr="00F079F2" w:rsidRDefault="0002604C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B81446C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 w:val="restart"/>
          </w:tcPr>
          <w:p w14:paraId="092ACFF6" w14:textId="475D094B" w:rsidR="0002604C" w:rsidRPr="00F079F2" w:rsidRDefault="0002604C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</w:p>
        </w:tc>
        <w:tc>
          <w:tcPr>
            <w:tcW w:w="5110" w:type="dxa"/>
          </w:tcPr>
          <w:p w14:paraId="4A78B2FC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02604C" w:rsidRPr="00F079F2" w14:paraId="42B8C596" w14:textId="77777777" w:rsidTr="0002604C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181B811" w14:textId="77777777" w:rsidR="0002604C" w:rsidRPr="00F079F2" w:rsidRDefault="0002604C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87F5132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/>
          </w:tcPr>
          <w:p w14:paraId="575AD004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</w:tcPr>
          <w:p w14:paraId="51EB1606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02604C" w:rsidRPr="00F079F2" w14:paraId="46306C20" w14:textId="77777777" w:rsidTr="0002604C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4580EA6D" w14:textId="77777777" w:rsidR="0002604C" w:rsidRPr="00F079F2" w:rsidRDefault="0002604C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DAE36C1" w14:textId="77777777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F777E2E" w14:textId="573A684C" w:rsidR="0002604C" w:rsidRPr="00F079F2" w:rsidRDefault="0002604C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4F9CBBD8" w14:textId="15F5C8ED" w:rsidR="00BF6E50" w:rsidRPr="0006568A" w:rsidRDefault="00BF6E50" w:rsidP="007520D7">
      <w:pPr>
        <w:spacing w:before="0"/>
      </w:pPr>
    </w:p>
    <w:sectPr w:rsidR="00BF6E50" w:rsidRPr="0006568A" w:rsidSect="0085363C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475D8" w14:textId="77777777" w:rsidR="00BF3796" w:rsidRDefault="00BF3796" w:rsidP="0085363C">
      <w:pPr>
        <w:spacing w:before="0" w:line="240" w:lineRule="auto"/>
      </w:pPr>
      <w:r>
        <w:separator/>
      </w:r>
    </w:p>
  </w:endnote>
  <w:endnote w:type="continuationSeparator" w:id="0">
    <w:p w14:paraId="2F0B4916" w14:textId="77777777" w:rsidR="00BF3796" w:rsidRDefault="00BF3796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C4B6700-0349-4321-A3EA-A467FE3A1877}"/>
    <w:embedBold r:id="rId2" w:fontKey="{8A10DF2E-C1C7-45B3-8649-F223623BD54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5A7BFD97-CEA5-4E25-AA96-279F947E953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15095E01-921D-4D74-B0D3-F03DAF61617F}"/>
    <w:embedBold r:id="rId5" w:fontKey="{08CDBB33-FBDC-4625-82F2-49B12634C51E}"/>
    <w:embedItalic r:id="rId6" w:fontKey="{B5ED1856-E9FB-476D-AFB4-9C6B4B9851F4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7" w:fontKey="{B737B8E4-7409-4806-9ABC-BEA6AD78EEF7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8" w:fontKey="{AB91347B-1DCE-4646-992D-8F452E9BF8DE}"/>
    <w:embedBold r:id="rId9" w:fontKey="{A7E5E295-5972-4EDA-AE0F-8C7F87068B1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BB552" w14:textId="77777777" w:rsidR="00BF3796" w:rsidRDefault="00BF3796" w:rsidP="0085363C">
      <w:pPr>
        <w:spacing w:before="0" w:line="240" w:lineRule="auto"/>
      </w:pPr>
      <w:r>
        <w:separator/>
      </w:r>
    </w:p>
  </w:footnote>
  <w:footnote w:type="continuationSeparator" w:id="0">
    <w:p w14:paraId="5C8F9DB2" w14:textId="77777777" w:rsidR="00BF3796" w:rsidRDefault="00BF3796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43F5BB5"/>
    <w:multiLevelType w:val="hybridMultilevel"/>
    <w:tmpl w:val="4E64CD0C"/>
    <w:lvl w:ilvl="0" w:tplc="EA903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67AF" w:themeColor="text2" w:themeTint="9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7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6"/>
  </w:num>
  <w:num w:numId="8">
    <w:abstractNumId w:val="11"/>
  </w:num>
  <w:num w:numId="9">
    <w:abstractNumId w:val="18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4"/>
  </w:num>
  <w:num w:numId="23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85"/>
    <w:rsid w:val="00007B59"/>
    <w:rsid w:val="0002604C"/>
    <w:rsid w:val="00052382"/>
    <w:rsid w:val="0006568A"/>
    <w:rsid w:val="00076F0F"/>
    <w:rsid w:val="00077E89"/>
    <w:rsid w:val="00084253"/>
    <w:rsid w:val="000D1F49"/>
    <w:rsid w:val="00106D3C"/>
    <w:rsid w:val="00162F3F"/>
    <w:rsid w:val="001727CA"/>
    <w:rsid w:val="00187D40"/>
    <w:rsid w:val="001F3706"/>
    <w:rsid w:val="002766EF"/>
    <w:rsid w:val="00292BB0"/>
    <w:rsid w:val="002C56E6"/>
    <w:rsid w:val="00302440"/>
    <w:rsid w:val="00310037"/>
    <w:rsid w:val="00347FFE"/>
    <w:rsid w:val="00361691"/>
    <w:rsid w:val="00361E11"/>
    <w:rsid w:val="00376B65"/>
    <w:rsid w:val="00392616"/>
    <w:rsid w:val="0039390A"/>
    <w:rsid w:val="003F0847"/>
    <w:rsid w:val="0040090B"/>
    <w:rsid w:val="00427E08"/>
    <w:rsid w:val="0043717A"/>
    <w:rsid w:val="0046302A"/>
    <w:rsid w:val="00487D2D"/>
    <w:rsid w:val="004D5D62"/>
    <w:rsid w:val="004F71D8"/>
    <w:rsid w:val="00510124"/>
    <w:rsid w:val="005112D0"/>
    <w:rsid w:val="00556AAD"/>
    <w:rsid w:val="005769C2"/>
    <w:rsid w:val="00577E06"/>
    <w:rsid w:val="005851F1"/>
    <w:rsid w:val="0059678E"/>
    <w:rsid w:val="005A3BF7"/>
    <w:rsid w:val="005D54C8"/>
    <w:rsid w:val="005F0033"/>
    <w:rsid w:val="005F2035"/>
    <w:rsid w:val="005F7990"/>
    <w:rsid w:val="00632608"/>
    <w:rsid w:val="0063739C"/>
    <w:rsid w:val="0064068F"/>
    <w:rsid w:val="006643E9"/>
    <w:rsid w:val="0067761E"/>
    <w:rsid w:val="00682EC2"/>
    <w:rsid w:val="006B6373"/>
    <w:rsid w:val="00744AB8"/>
    <w:rsid w:val="007520D7"/>
    <w:rsid w:val="00765AB9"/>
    <w:rsid w:val="00770F25"/>
    <w:rsid w:val="007A35A8"/>
    <w:rsid w:val="007B0A85"/>
    <w:rsid w:val="007B7DFA"/>
    <w:rsid w:val="007C6A52"/>
    <w:rsid w:val="007F6261"/>
    <w:rsid w:val="0082043E"/>
    <w:rsid w:val="0085363C"/>
    <w:rsid w:val="00883E61"/>
    <w:rsid w:val="008954EF"/>
    <w:rsid w:val="008E203A"/>
    <w:rsid w:val="00901448"/>
    <w:rsid w:val="009035EC"/>
    <w:rsid w:val="0091229C"/>
    <w:rsid w:val="00940E73"/>
    <w:rsid w:val="00955BC1"/>
    <w:rsid w:val="0098597D"/>
    <w:rsid w:val="009B0F61"/>
    <w:rsid w:val="009F619A"/>
    <w:rsid w:val="009F6DDE"/>
    <w:rsid w:val="00A2266E"/>
    <w:rsid w:val="00A3693D"/>
    <w:rsid w:val="00A370A8"/>
    <w:rsid w:val="00AD2170"/>
    <w:rsid w:val="00AF056A"/>
    <w:rsid w:val="00B62AB7"/>
    <w:rsid w:val="00BD4753"/>
    <w:rsid w:val="00BD5CB1"/>
    <w:rsid w:val="00BE175E"/>
    <w:rsid w:val="00BE62EE"/>
    <w:rsid w:val="00BF3796"/>
    <w:rsid w:val="00BF6E50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DC4067"/>
    <w:rsid w:val="00E246A5"/>
    <w:rsid w:val="00E61C09"/>
    <w:rsid w:val="00EB3B58"/>
    <w:rsid w:val="00EC49B7"/>
    <w:rsid w:val="00EC7359"/>
    <w:rsid w:val="00ED12BE"/>
    <w:rsid w:val="00EE3054"/>
    <w:rsid w:val="00EE3EC6"/>
    <w:rsid w:val="00EE6C6F"/>
    <w:rsid w:val="00F00606"/>
    <w:rsid w:val="00F01256"/>
    <w:rsid w:val="00F079F2"/>
    <w:rsid w:val="00F47D02"/>
    <w:rsid w:val="00FA5112"/>
    <w:rsid w:val="00FB6B85"/>
    <w:rsid w:val="00FC7475"/>
    <w:rsid w:val="00FE78A0"/>
    <w:rsid w:val="00F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AB81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4E67C8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31479E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202F6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02F6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4E67C8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31479E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2127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2127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5967AF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5967AF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56C7AA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202F6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202F69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59A8D1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5101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tal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01654E8A57F43E08022EE40E25CE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753DA-5F0B-4BE7-BC20-6EAB60000EA3}"/>
      </w:docPartPr>
      <w:docPartBody>
        <w:p w:rsidR="007B7A17" w:rsidRDefault="003662C4">
          <w:pPr>
            <w:pStyle w:val="C01654E8A57F43E08022EE40E25CEEAE"/>
          </w:pPr>
          <w:r w:rsidRPr="00DD64EA">
            <w:t>Dates To</w:t>
          </w:r>
        </w:p>
      </w:docPartBody>
    </w:docPart>
    <w:docPart>
      <w:docPartPr>
        <w:name w:val="E125B13DBE6244CC84BF325BCD068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89512-739B-4253-8E83-BA6897BAB556}"/>
      </w:docPartPr>
      <w:docPartBody>
        <w:p w:rsidR="007B7A17" w:rsidRDefault="003662C4">
          <w:pPr>
            <w:pStyle w:val="E125B13DBE6244CC84BF325BCD068ECD"/>
          </w:pPr>
          <w:r w:rsidRPr="00392616">
            <w:rPr>
              <w:rFonts w:ascii="Georgia" w:eastAsia="MS Mincho" w:hAnsi="Georgia" w:cs="Georgia"/>
              <w:sz w:val="18"/>
              <w:szCs w:val="26"/>
            </w:rPr>
            <w:t>Dates To</w:t>
          </w:r>
        </w:p>
      </w:docPartBody>
    </w:docPart>
    <w:docPart>
      <w:docPartPr>
        <w:name w:val="D876EB52C81243DE848A1E2C0065E4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5D642-7440-43FD-94BB-C0E05492E2A6}"/>
      </w:docPartPr>
      <w:docPartBody>
        <w:p w:rsidR="004964B6" w:rsidRDefault="007B7A17" w:rsidP="007B7A17">
          <w:pPr>
            <w:pStyle w:val="D876EB52C81243DE848A1E2C0065E4C3"/>
          </w:pPr>
          <w:r w:rsidRPr="00392616">
            <w:rPr>
              <w:rFonts w:ascii="Georgia" w:eastAsia="MS Mincho" w:hAnsi="Georgia" w:cs="Georgia"/>
              <w:sz w:val="18"/>
              <w:szCs w:val="26"/>
            </w:rPr>
            <w:t>Dates 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2C4"/>
    <w:rsid w:val="003662C4"/>
    <w:rsid w:val="004964B6"/>
    <w:rsid w:val="005309C9"/>
    <w:rsid w:val="00562E5E"/>
    <w:rsid w:val="007B7A17"/>
    <w:rsid w:val="00FE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  <w:lang w:val="en-US" w:eastAsia="en-US"/>
    </w:rPr>
  </w:style>
  <w:style w:type="paragraph" w:customStyle="1" w:styleId="C01654E8A57F43E08022EE40E25CEEAE">
    <w:name w:val="C01654E8A57F43E08022EE40E25CEEAE"/>
  </w:style>
  <w:style w:type="paragraph" w:customStyle="1" w:styleId="E125B13DBE6244CC84BF325BCD068ECD">
    <w:name w:val="E125B13DBE6244CC84BF325BCD068ECD"/>
  </w:style>
  <w:style w:type="paragraph" w:customStyle="1" w:styleId="D876EB52C81243DE848A1E2C0065E4C3">
    <w:name w:val="D876EB52C81243DE848A1E2C0065E4C3"/>
    <w:rsid w:val="007B7A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125</Words>
  <Characters>888</Characters>
  <Application>Microsoft Office Word</Application>
  <DocSecurity>0</DocSecurity>
  <Lines>126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2022-07-20T13:02:00Z</dcterms:created>
  <dcterms:modified xsi:type="dcterms:W3CDTF">2022-07-21T09:03:00Z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